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Comprehensive summary</w:t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馃摑Overview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This project aims to predict the number of goals that Soufiane Rahimi might score in an upcoming football match. Utilizing historical match data and machine learning techniques, we developed a model to forecast his goal-scoring performance based on various match-related features, </w:t>
      </w:r>
    </w:p>
    <w:p>
      <w:pPr>
        <w:jc w:val="left"/>
      </w:pPr>
      <w:r>
        <w:rPr>
          <w:i/>
          <w:iCs/>
          <w:color w:val="FA2A2D"/>
          <w:sz w:val="24"/>
          <w:szCs w:val="24"/>
        </w:rPr>
        <w:t>With the following steps :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1- Data collection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Collected performance data of the football player Soufiane Rahimi from past matches.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Data includes: goals scored, number of shots, passes, minutes played, and other relevant match statistics.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2- Data cleaning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Removed missing or incorrect values.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Converted data types where necessary (e.g., strings to numeric formats).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Ensured consistency across all entries.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3- Exploratory Data Analysis (EDA) 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Explored the relationships between features (e.g., shots vs goals).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Visualized trends, distributions, and correlations.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Identified key variables that influence goal-scoring performance.</w:t>
      </w:r>
    </w:p>
    <w:p>
      <w: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  <w:rPr>
          <w:vanish w:val="0"/>
        </w:rPr>
      </w:pPr>
      <w:r>
        <w:rPr>
          <w:vanish w:val="0"/>
        </w:rPr>
        <w:drawing>
          <wp:inline distT="0" distB="0" distL="85723" distR="85723">
            <wp:extent cx="5714913" cy="4445686"/>
            <wp:effectExtent l="0" t="0" r="0" b="0"/>
            <wp:docPr id="1" name="Images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s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913" cy="44456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i/>
          <w:iCs/>
          <w:color w:val="3F56EA"/>
          <w:sz w:val="24"/>
          <w:szCs w:val="24"/>
        </w:rPr>
        <w:t>From the first graph we notice that the player scored one goal in four previous matches in the second match.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  <w:rPr>
          <w:vanish w:val="0"/>
          <w:color w:val="auto"/>
        </w:rPr>
      </w:pPr>
      <w:r>
        <w:rPr>
          <w:vanish w:val="0"/>
          <w:color w:val="auto"/>
        </w:rPr>
        <w:br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  <w:rPr>
          <w:vanish w:val="0"/>
        </w:rPr>
      </w:pPr>
      <w:r>
        <w:rPr>
          <w:vanish w:val="0"/>
        </w:rPr>
        <w:drawing>
          <wp:inline distT="0" distB="0" distL="85723" distR="85723">
            <wp:extent cx="5714913" cy="4730795"/>
            <wp:effectExtent l="0" t="0" r="0" b="0"/>
            <wp:docPr id="4" name="Images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s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913" cy="4730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i/>
          <w:iCs/>
          <w:color w:val="3F56EA"/>
          <w:sz w:val="24"/>
          <w:szCs w:val="24"/>
        </w:rPr>
        <w:t>We notice in the second graph that the player made 7 passes in the last four matches:</w:t>
      </w:r>
    </w:p>
    <w:p>
      <w:pPr>
        <w:jc w:val="left"/>
      </w:pPr>
      <w:r>
        <w:rPr>
          <w:b/>
          <w:bCs/>
          <w:i/>
          <w:iCs/>
          <w:color w:val="3F56EA"/>
          <w:sz w:val="24"/>
          <w:szCs w:val="24"/>
        </w:rPr>
        <w:t> 6 passes in the second match,</w:t>
      </w:r>
    </w:p>
    <w:p>
      <w:pPr>
        <w:jc w:val="left"/>
      </w:pPr>
      <w:r>
        <w:rPr>
          <w:b/>
          <w:bCs/>
          <w:i/>
          <w:iCs/>
          <w:color w:val="3F56EA"/>
          <w:sz w:val="24"/>
          <w:szCs w:val="24"/>
        </w:rPr>
        <w:t> and one pass in each of the third and fourth matches, so we record a decline in the last two matches.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4- Feature Engineering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Selected important features such as number of shots, minutes played, recent match performance, etc.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Created the final dataset for model training and testing.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Scaled or normalized features if required.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5- Model Building 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Chose a machine learning model (e.g., Linear Regression).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Trained the model using the training dataset.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Tuned model parameters for better accuracy (if applicable).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6- Model Evaluation 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Evaluated the model using metrics such as Mean Squared Error (MSE), Root Mean Squared Error (RMSE), and R虏 Score.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Compared predicted goals with actual goals in the test set.</w:t>
      </w:r>
    </w:p>
    <w:p>
      <w:r>
        <w:br/>
      </w:r>
    </w:p>
    <w:p>
      <w:pPr>
        <w:jc w:val="left"/>
      </w:pPr>
      <w:r>
        <w:rPr>
          <w:b/>
          <w:bCs/>
          <w:i/>
          <w:iCs/>
          <w:color w:val="8A2BE2"/>
          <w:sz w:val="24"/>
          <w:szCs w:val="24"/>
        </w:rPr>
        <w:t>7- Prediction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Used the trained model to predict the number of goals Rahimi may score in upcoming matches.</w:t>
      </w:r>
    </w:p>
    <w:p>
      <w:r>
        <w:br/>
      </w:r>
    </w:p>
    <w:p>
      <w:pPr>
        <w:jc w:val="left"/>
      </w:pPr>
      <w:r>
        <w:rPr>
          <w:b/>
          <w:bCs/>
          <w:i/>
          <w:iCs/>
          <w:sz w:val="24"/>
          <w:szCs w:val="24"/>
        </w:rPr>
        <w:t>* </w:t>
      </w:r>
      <w:r>
        <w:rPr>
          <w:sz w:val="24"/>
          <w:szCs w:val="24"/>
        </w:rPr>
        <w:t>Analyzed the predictions and visualized the results.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  <w:style w:type="paragraph" w:styleId="1">
    <w:name w:val="heading 1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0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36"/>
      <w:position w:val="0"/>
      <w:sz w:val="48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X8a</cp:lastModifiedBy>
  <cp:revision>0</cp:revision>
  <dcterms:modified xsi:type="dcterms:W3CDTF">2025-04-16T05:53:43Z</dcterms:modified>
</cp:coreProperties>
</file>